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5CD7C91F" wp14:editId="5D4B8F7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850074">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CD7C91F"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6F11A7">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36CC9776" wp14:editId="61DB56AB">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850074"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6CC9776"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6F11A7"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3698BEEE" wp14:editId="1CE17E04">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FC1817" w:rsidRPr="00FF331F" w:rsidRDefault="003806E6">
          <w:pPr>
            <w:rPr>
              <w:b/>
              <w:sz w:val="36"/>
              <w:szCs w:val="36"/>
            </w:rPr>
          </w:pPr>
          <w:r>
            <w:br w:type="page"/>
          </w:r>
          <w:r w:rsidR="00FC1817" w:rsidRPr="00FF331F">
            <w:rPr>
              <w:b/>
              <w:sz w:val="36"/>
              <w:szCs w:val="36"/>
            </w:rPr>
            <w:lastRenderedPageBreak/>
            <w:t>Contents:</w:t>
          </w:r>
        </w:p>
        <w:p w:rsidR="00FC1817" w:rsidRDefault="00FC1817">
          <w:r>
            <w:t>This document includes description about</w:t>
          </w:r>
        </w:p>
        <w:p w:rsidR="00FC1817" w:rsidRDefault="00FC1817" w:rsidP="00FC1817">
          <w:pPr>
            <w:pStyle w:val="ListParagraph"/>
            <w:numPr>
              <w:ilvl w:val="0"/>
              <w:numId w:val="7"/>
            </w:numPr>
          </w:pPr>
          <w:r>
            <w:t>SOLR installation on Image</w:t>
          </w:r>
        </w:p>
        <w:p w:rsidR="00FC1817" w:rsidRDefault="00FC1817" w:rsidP="00FC1817">
          <w:pPr>
            <w:pStyle w:val="ListParagraph"/>
            <w:numPr>
              <w:ilvl w:val="0"/>
              <w:numId w:val="7"/>
            </w:numPr>
          </w:pPr>
          <w:r>
            <w:t>Installation of Glassfish server</w:t>
          </w:r>
        </w:p>
        <w:p w:rsidR="00FC1817" w:rsidRDefault="00C61D0D" w:rsidP="00FC1817">
          <w:pPr>
            <w:pStyle w:val="ListParagraph"/>
            <w:numPr>
              <w:ilvl w:val="0"/>
              <w:numId w:val="7"/>
            </w:numPr>
          </w:pPr>
          <w:r>
            <w:t xml:space="preserve">Preparation of data for </w:t>
          </w:r>
          <w:r w:rsidR="00FC1817">
            <w:t>Running Mahout Application using Classifier</w:t>
          </w:r>
        </w:p>
        <w:p w:rsidR="00FC1817" w:rsidRDefault="00FC1817" w:rsidP="00FC1817">
          <w:pPr>
            <w:pStyle w:val="ListParagraph"/>
            <w:numPr>
              <w:ilvl w:val="0"/>
              <w:numId w:val="7"/>
            </w:numPr>
          </w:pPr>
          <w:r>
            <w:t>Taking the output in .txt format and converting it to JSON</w:t>
          </w:r>
        </w:p>
        <w:p w:rsidR="00FC1817" w:rsidRDefault="00FC1817" w:rsidP="00FC1817">
          <w:pPr>
            <w:pStyle w:val="ListParagraph"/>
            <w:numPr>
              <w:ilvl w:val="0"/>
              <w:numId w:val="7"/>
            </w:numPr>
          </w:pPr>
          <w:r>
            <w:t>Pushing the JSON data to SOLR</w:t>
          </w:r>
        </w:p>
        <w:p w:rsidR="00FC1817" w:rsidRDefault="00FC1817" w:rsidP="00FC1817">
          <w:pPr>
            <w:pStyle w:val="ListParagraph"/>
            <w:numPr>
              <w:ilvl w:val="0"/>
              <w:numId w:val="7"/>
            </w:numPr>
          </w:pPr>
          <w:r>
            <w:t>Retrieving data from SOLR and popping on the application screen</w:t>
          </w:r>
        </w:p>
        <w:p w:rsidR="00FC1817" w:rsidRDefault="00FC1817" w:rsidP="00FC1817">
          <w:pPr>
            <w:pStyle w:val="ListParagraph"/>
            <w:numPr>
              <w:ilvl w:val="0"/>
              <w:numId w:val="7"/>
            </w:numPr>
          </w:pPr>
          <w:r>
            <w:t>Issues faced while working on the task</w:t>
          </w:r>
        </w:p>
        <w:p w:rsidR="00FC1817" w:rsidRDefault="00FC1817" w:rsidP="00FC1817">
          <w:pPr>
            <w:pStyle w:val="ListParagraph"/>
            <w:numPr>
              <w:ilvl w:val="0"/>
              <w:numId w:val="7"/>
            </w:numPr>
          </w:pPr>
          <w:r>
            <w:t>Step by Step process and commands for running the process</w:t>
          </w:r>
        </w:p>
        <w:p w:rsidR="00FC1817" w:rsidRDefault="00FC1817" w:rsidP="00FC1817">
          <w:pPr>
            <w:pStyle w:val="ListParagraph"/>
            <w:numPr>
              <w:ilvl w:val="0"/>
              <w:numId w:val="7"/>
            </w:numPr>
          </w:pPr>
          <w:r>
            <w:t>Lessons Learnt</w:t>
          </w:r>
        </w:p>
        <w:p w:rsidR="00FC1817" w:rsidRDefault="00FC1817" w:rsidP="00FC1817">
          <w:pPr>
            <w:ind w:left="360"/>
          </w:pPr>
        </w:p>
        <w:p w:rsidR="002163EE" w:rsidRDefault="00FC1817" w:rsidP="00253567">
          <w:pPr>
            <w:pStyle w:val="ListParagraph"/>
            <w:numPr>
              <w:ilvl w:val="0"/>
              <w:numId w:val="9"/>
            </w:numPr>
          </w:pPr>
          <w:r w:rsidRPr="00FF331F">
            <w:rPr>
              <w:b/>
            </w:rPr>
            <w:t xml:space="preserve">SOLR Installation on </w:t>
          </w:r>
          <w:proofErr w:type="spellStart"/>
          <w:r w:rsidRPr="00FF331F">
            <w:rPr>
              <w:b/>
            </w:rPr>
            <w:t>Cloudera</w:t>
          </w:r>
          <w:proofErr w:type="spellEnd"/>
          <w:r w:rsidRPr="00FF331F">
            <w:rPr>
              <w:b/>
            </w:rPr>
            <w:t xml:space="preserve"> Image</w:t>
          </w:r>
          <w:r w:rsidR="00253567">
            <w:t>:</w:t>
          </w:r>
        </w:p>
      </w:sdtContent>
    </w:sdt>
    <w:p w:rsidR="00FC1817" w:rsidRDefault="00FC1817" w:rsidP="00FC1817">
      <w:pPr>
        <w:pStyle w:val="ListParagraph"/>
      </w:pPr>
      <w:r>
        <w:t xml:space="preserve">There are instances where we have SOLR server comes as built-in feature along with </w:t>
      </w:r>
      <w:proofErr w:type="spellStart"/>
      <w:r>
        <w:t>Cloudera</w:t>
      </w:r>
      <w:proofErr w:type="spellEnd"/>
      <w:r>
        <w:t xml:space="preserve"> image. If it comes as inbuilt, we need not install SOLR server again by going to the </w:t>
      </w:r>
      <w:r w:rsidRPr="00FC1817">
        <w:rPr>
          <w:i/>
        </w:rPr>
        <w:t>Parcels</w:t>
      </w:r>
      <w:r>
        <w:t>.</w:t>
      </w:r>
      <w:r w:rsidR="00253567">
        <w:t xml:space="preserve"> If it’s downloaded on top of built in SOLR application, it would stop working and also all the other applications including HDFS and Zookeeper would also stop running.</w:t>
      </w:r>
    </w:p>
    <w:p w:rsidR="00253567" w:rsidRDefault="00253567" w:rsidP="00253567">
      <w:pPr>
        <w:pStyle w:val="ListParagraph"/>
      </w:pPr>
      <w:r>
        <w:t xml:space="preserve">Resolution: Go back to the Parcels again and deactivate the SOLR and restart the </w:t>
      </w:r>
      <w:proofErr w:type="spellStart"/>
      <w:r>
        <w:t>Cloudera</w:t>
      </w:r>
      <w:proofErr w:type="spellEnd"/>
      <w:r>
        <w:t xml:space="preserve"> Manager, Everything would get back to normal.</w:t>
      </w:r>
    </w:p>
    <w:p w:rsidR="00926420" w:rsidRDefault="00926420" w:rsidP="00926420">
      <w:r>
        <w:rPr>
          <w:noProof/>
          <w:lang w:eastAsia="en-US"/>
        </w:rPr>
        <w:drawing>
          <wp:inline distT="0" distB="0" distL="0" distR="0" wp14:anchorId="20520EFF" wp14:editId="071603F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26420" w:rsidRDefault="00926420" w:rsidP="00926420"/>
    <w:p w:rsidR="00926420" w:rsidRDefault="00926420" w:rsidP="00926420">
      <w:r>
        <w:rPr>
          <w:noProof/>
          <w:lang w:eastAsia="en-US"/>
        </w:rPr>
        <w:lastRenderedPageBreak/>
        <w:drawing>
          <wp:inline distT="0" distB="0" distL="0" distR="0" wp14:anchorId="72A1C39C" wp14:editId="42DA251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26420" w:rsidRDefault="00895FC8" w:rsidP="00895FC8">
      <w:r>
        <w:t xml:space="preserve">This issue has been resolved after deactivating the SOLR in </w:t>
      </w:r>
      <w:r w:rsidRPr="00895FC8">
        <w:rPr>
          <w:i/>
        </w:rPr>
        <w:t>Parcels</w:t>
      </w:r>
      <w:r>
        <w:rPr>
          <w:i/>
        </w:rPr>
        <w:t>.</w:t>
      </w:r>
    </w:p>
    <w:p w:rsidR="00253567" w:rsidRDefault="00253567" w:rsidP="00253567">
      <w:pPr>
        <w:pStyle w:val="ListParagraph"/>
      </w:pPr>
    </w:p>
    <w:p w:rsidR="00253567" w:rsidRPr="00FF331F" w:rsidRDefault="00253567" w:rsidP="00253567">
      <w:pPr>
        <w:pStyle w:val="ListParagraph"/>
        <w:numPr>
          <w:ilvl w:val="0"/>
          <w:numId w:val="9"/>
        </w:numPr>
        <w:rPr>
          <w:b/>
        </w:rPr>
      </w:pPr>
      <w:r w:rsidRPr="00FF331F">
        <w:rPr>
          <w:b/>
        </w:rPr>
        <w:t>Installation of Glassfish server</w:t>
      </w:r>
    </w:p>
    <w:p w:rsidR="00253567" w:rsidRDefault="00253567" w:rsidP="00253567">
      <w:pPr>
        <w:pStyle w:val="ListParagraph"/>
      </w:pPr>
      <w:r>
        <w:t xml:space="preserve">Have faced serious problems when installing Glassfish server. Installation wouldn’t </w:t>
      </w:r>
      <w:r w:rsidR="00BF289B">
        <w:t>run successfully or</w:t>
      </w:r>
      <w:r>
        <w:t xml:space="preserve"> would abort in the middle. </w:t>
      </w:r>
    </w:p>
    <w:p w:rsidR="00D215DB" w:rsidRDefault="00253567" w:rsidP="00FF331F">
      <w:pPr>
        <w:pStyle w:val="ListParagraph"/>
      </w:pPr>
      <w:r>
        <w:t>Resolution: Issue has been resolved when uninstalled JDK 1.7 and installed JDK 1.6. Got to know that JDK 1.7 is not compatible for few features.</w:t>
      </w:r>
    </w:p>
    <w:p w:rsidR="00FF331F" w:rsidRDefault="00FF331F" w:rsidP="00FF331F">
      <w:pPr>
        <w:pStyle w:val="ListParagraph"/>
      </w:pPr>
    </w:p>
    <w:p w:rsidR="00D215DB" w:rsidRDefault="00D215DB" w:rsidP="00253567">
      <w:pPr>
        <w:pStyle w:val="ListParagraph"/>
      </w:pPr>
      <w:r>
        <w:t>Please find below the attached snapshots of Glassfish server in Local and Remote machines:</w:t>
      </w:r>
    </w:p>
    <w:p w:rsidR="00D215DB" w:rsidRDefault="00D215DB" w:rsidP="00253567">
      <w:pPr>
        <w:pStyle w:val="ListParagraph"/>
      </w:pPr>
    </w:p>
    <w:p w:rsidR="00D215DB" w:rsidRDefault="00D215DB" w:rsidP="00253567">
      <w:pPr>
        <w:pStyle w:val="ListParagraph"/>
      </w:pPr>
      <w:r>
        <w:t>You can see both the projects installed in Glassfish server in Local machine are deployed in the remote.</w:t>
      </w:r>
    </w:p>
    <w:p w:rsidR="005067CC" w:rsidRDefault="00D215DB" w:rsidP="00253567">
      <w:pPr>
        <w:pStyle w:val="ListParagraph"/>
        <w:rPr>
          <w:noProof/>
          <w:lang w:eastAsia="en-US"/>
        </w:rPr>
      </w:pPr>
      <w:r>
        <w:t>Glassfish server in Windows (Local Machine):</w:t>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D215DB" w:rsidRDefault="00D215DB" w:rsidP="00253567">
      <w:pPr>
        <w:pStyle w:val="ListParagraph"/>
      </w:pPr>
      <w:r>
        <w:rPr>
          <w:noProof/>
          <w:lang w:eastAsia="en-US"/>
        </w:rPr>
        <w:lastRenderedPageBreak/>
        <w:drawing>
          <wp:inline distT="0" distB="0" distL="0" distR="0" wp14:anchorId="11AC12DB" wp14:editId="115C2644">
            <wp:extent cx="5486400" cy="2921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1635"/>
                    </a:xfrm>
                    <a:prstGeom prst="rect">
                      <a:avLst/>
                    </a:prstGeom>
                  </pic:spPr>
                </pic:pic>
              </a:graphicData>
            </a:graphic>
          </wp:inline>
        </w:drawing>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917C12" w:rsidRDefault="00917C12" w:rsidP="00253567">
      <w:pPr>
        <w:pStyle w:val="ListParagraph"/>
        <w:rPr>
          <w:noProof/>
          <w:lang w:eastAsia="en-US"/>
        </w:rPr>
      </w:pPr>
    </w:p>
    <w:p w:rsidR="005067CC" w:rsidRDefault="005067CC" w:rsidP="00253567">
      <w:pPr>
        <w:pStyle w:val="ListParagraph"/>
        <w:rPr>
          <w:noProof/>
          <w:lang w:eastAsia="en-US"/>
        </w:rPr>
      </w:pPr>
      <w:r>
        <w:rPr>
          <w:noProof/>
          <w:lang w:eastAsia="en-US"/>
        </w:rPr>
        <w:t>Glassfish server in Remote machine, when run using the IPAddressOfLocalMachine:4848.</w:t>
      </w:r>
    </w:p>
    <w:p w:rsidR="00D215DB" w:rsidRDefault="00D215DB" w:rsidP="00253567">
      <w:pPr>
        <w:pStyle w:val="ListParagraph"/>
      </w:pPr>
      <w:r>
        <w:rPr>
          <w:noProof/>
          <w:lang w:eastAsia="en-US"/>
        </w:rPr>
        <w:drawing>
          <wp:inline distT="0" distB="0" distL="0" distR="0" wp14:anchorId="1734B5DA" wp14:editId="5C313A0B">
            <wp:extent cx="54864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86200"/>
                    </a:xfrm>
                    <a:prstGeom prst="rect">
                      <a:avLst/>
                    </a:prstGeom>
                  </pic:spPr>
                </pic:pic>
              </a:graphicData>
            </a:graphic>
          </wp:inline>
        </w:drawing>
      </w:r>
    </w:p>
    <w:p w:rsidR="00D215DB" w:rsidRDefault="00D215DB" w:rsidP="00253567">
      <w:pPr>
        <w:pStyle w:val="ListParagraph"/>
      </w:pPr>
    </w:p>
    <w:p w:rsidR="006148B9" w:rsidRDefault="006148B9" w:rsidP="00917C12"/>
    <w:p w:rsidR="00C61D0D" w:rsidRPr="009C09A1" w:rsidRDefault="009C09A1" w:rsidP="009C09A1">
      <w:pPr>
        <w:rPr>
          <w:b/>
        </w:rPr>
      </w:pPr>
      <w:r>
        <w:rPr>
          <w:b/>
        </w:rPr>
        <w:lastRenderedPageBreak/>
        <w:t xml:space="preserve">3) </w:t>
      </w:r>
      <w:r w:rsidR="00C61D0D" w:rsidRPr="009C09A1">
        <w:rPr>
          <w:b/>
        </w:rPr>
        <w:t xml:space="preserve">Train and Test data for running Mahout </w:t>
      </w:r>
      <w:proofErr w:type="gramStart"/>
      <w:r w:rsidR="00C61D0D" w:rsidRPr="009C09A1">
        <w:rPr>
          <w:b/>
        </w:rPr>
        <w:t>application</w:t>
      </w:r>
      <w:proofErr w:type="gramEnd"/>
      <w:r w:rsidR="00C61D0D" w:rsidRPr="009C09A1">
        <w:rPr>
          <w:b/>
        </w:rPr>
        <w:t>:</w:t>
      </w:r>
    </w:p>
    <w:p w:rsidR="00971469" w:rsidRDefault="00C61D0D" w:rsidP="00C471A3">
      <w:r>
        <w:t>It took 6 to 8 iterations for creating the data.</w:t>
      </w:r>
      <w:r w:rsidR="007654F1">
        <w:t xml:space="preserve"> </w:t>
      </w:r>
      <w:r>
        <w:t xml:space="preserve">Initial versions of data have given an accuracy of </w:t>
      </w:r>
      <w:r w:rsidR="00971469">
        <w:t>6</w:t>
      </w:r>
      <w:r>
        <w:t xml:space="preserve">5% with Train data and 20% with Test </w:t>
      </w:r>
      <w:r w:rsidR="00B042D8">
        <w:t xml:space="preserve">     </w:t>
      </w:r>
      <w:r>
        <w:t xml:space="preserve">data. </w:t>
      </w:r>
      <w:r w:rsidR="00C471A3">
        <w:t>Please find the snapshots below.</w:t>
      </w:r>
    </w:p>
    <w:p w:rsidR="007654F1" w:rsidRDefault="007654F1" w:rsidP="00253567">
      <w:r>
        <w:rPr>
          <w:noProof/>
          <w:lang w:eastAsia="en-US"/>
        </w:rPr>
        <w:drawing>
          <wp:anchor distT="0" distB="0" distL="114300" distR="114300" simplePos="0" relativeHeight="251662336" behindDoc="0" locked="0" layoutInCell="1" allowOverlap="1" wp14:anchorId="0F80C362" wp14:editId="59D43BA6">
            <wp:simplePos x="0" y="0"/>
            <wp:positionH relativeFrom="margin">
              <wp:align>left</wp:align>
            </wp:positionH>
            <wp:positionV relativeFrom="page">
              <wp:posOffset>2087880</wp:posOffset>
            </wp:positionV>
            <wp:extent cx="5326380" cy="30861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6380" cy="3086100"/>
                    </a:xfrm>
                    <a:prstGeom prst="rect">
                      <a:avLst/>
                    </a:prstGeom>
                  </pic:spPr>
                </pic:pic>
              </a:graphicData>
            </a:graphic>
          </wp:anchor>
        </w:drawing>
      </w:r>
      <w:r w:rsidR="00971469">
        <w:t>Train data</w:t>
      </w:r>
      <w:r w:rsidR="00B042D8">
        <w:t>: 65%</w:t>
      </w:r>
    </w:p>
    <w:p w:rsidR="007654F1" w:rsidRDefault="007654F1" w:rsidP="00253567"/>
    <w:p w:rsidR="00253567" w:rsidRDefault="00971469" w:rsidP="00253567">
      <w:r>
        <w:t xml:space="preserve">Test data:   </w:t>
      </w:r>
      <w:r w:rsidR="00B042D8">
        <w:t>20% accuracy</w:t>
      </w:r>
      <w:r>
        <w:t xml:space="preserve">         </w:t>
      </w:r>
      <w:r>
        <w:rPr>
          <w:noProof/>
          <w:lang w:eastAsia="en-US"/>
        </w:rPr>
        <w:drawing>
          <wp:inline distT="0" distB="0" distL="0" distR="0" wp14:anchorId="37938156" wp14:editId="30D58002">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rsidR="007654F1" w:rsidRDefault="007654F1" w:rsidP="00971469"/>
    <w:p w:rsidR="00971469" w:rsidRDefault="00971469" w:rsidP="00971469">
      <w:r>
        <w:lastRenderedPageBreak/>
        <w:t>Final version</w:t>
      </w:r>
      <w:r w:rsidR="00C059E5">
        <w:t xml:space="preserve"> – after 6 iterations</w:t>
      </w:r>
      <w:r>
        <w:t>:</w:t>
      </w:r>
    </w:p>
    <w:p w:rsidR="00971469" w:rsidRDefault="00971469" w:rsidP="00971469">
      <w:r>
        <w:t xml:space="preserve">Checking if the classifier is working fine for Train data:  </w:t>
      </w:r>
    </w:p>
    <w:p w:rsidR="00971469" w:rsidRDefault="00971469" w:rsidP="00971469">
      <w:r>
        <w:t>Correctly classified instances: 97.12</w:t>
      </w:r>
    </w:p>
    <w:p w:rsidR="00971469" w:rsidRDefault="00971469" w:rsidP="00971469">
      <w:r>
        <w:rPr>
          <w:noProof/>
          <w:lang w:eastAsia="en-US"/>
        </w:rPr>
        <w:drawing>
          <wp:inline distT="0" distB="0" distL="0" distR="0" wp14:anchorId="099C964F" wp14:editId="573F166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71469" w:rsidRPr="00A83332" w:rsidRDefault="00971469" w:rsidP="00971469">
      <w:pPr>
        <w:rPr>
          <w:b/>
        </w:rPr>
      </w:pPr>
      <w:r w:rsidRPr="00A83332">
        <w:rPr>
          <w:b/>
        </w:rPr>
        <w:t>Check if classifier works for Test data:</w:t>
      </w:r>
    </w:p>
    <w:p w:rsidR="00971469" w:rsidRDefault="00971469" w:rsidP="00971469">
      <w:r>
        <w:t>It worked fine, Accuracy is 100% but the test data doesn’t have a classifier, Television. This is the reason why accuracy is 100% otherwise it would have got down to 80%.</w:t>
      </w:r>
    </w:p>
    <w:p w:rsidR="00971469" w:rsidRDefault="00971469" w:rsidP="00971469">
      <w:r>
        <w:t>This has also raised some questions on who the data is split in Mahout when we ask machine to split the data. Television classifier was not at all picked for the test data.</w:t>
      </w:r>
    </w:p>
    <w:p w:rsidR="00971469" w:rsidRDefault="00971469" w:rsidP="00971469"/>
    <w:p w:rsidR="00971469" w:rsidRDefault="00971469" w:rsidP="00971469">
      <w:r>
        <w:rPr>
          <w:noProof/>
          <w:lang w:eastAsia="en-US"/>
        </w:rPr>
        <w:lastRenderedPageBreak/>
        <w:drawing>
          <wp:inline distT="0" distB="0" distL="0" distR="0" wp14:anchorId="2A4B9F73" wp14:editId="3230C8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126E1" w:rsidRDefault="004126E1" w:rsidP="00253567"/>
    <w:p w:rsidR="004126E1" w:rsidRPr="00797CF3" w:rsidRDefault="00465D13" w:rsidP="00253567">
      <w:pPr>
        <w:rPr>
          <w:b/>
        </w:rPr>
      </w:pPr>
      <w:r w:rsidRPr="00797CF3">
        <w:rPr>
          <w:b/>
        </w:rPr>
        <w:t>To c</w:t>
      </w:r>
      <w:r w:rsidR="004126E1" w:rsidRPr="00797CF3">
        <w:rPr>
          <w:b/>
        </w:rPr>
        <w:t>lassify the data</w:t>
      </w:r>
      <w:r w:rsidR="00CC21F2">
        <w:rPr>
          <w:b/>
        </w:rPr>
        <w:t xml:space="preserve"> based on training set</w:t>
      </w:r>
      <w:r w:rsidR="004126E1" w:rsidRPr="00797CF3">
        <w:rPr>
          <w:b/>
        </w:rPr>
        <w:t>:</w:t>
      </w:r>
    </w:p>
    <w:p w:rsidR="004126E1" w:rsidRDefault="004126E1" w:rsidP="00253567">
      <w:r>
        <w:t>Now after training and testing, data which is to be classified is fed to Mahout and the results are good.</w:t>
      </w:r>
      <w:r w:rsidR="00372BAD">
        <w:t xml:space="preserve"> Attached is the output data in .txt format. </w:t>
      </w:r>
      <w:r w:rsidR="00351D81">
        <w:t>All the commands and reason for executing the commands is written in a separate document.</w:t>
      </w:r>
      <w:r w:rsidR="00372BAD">
        <w:t xml:space="preserve"> </w:t>
      </w:r>
    </w:p>
    <w:p w:rsidR="004126E1" w:rsidRDefault="00372BAD" w:rsidP="00253567">
      <w:r w:rsidRPr="00372BAD">
        <w:object w:dxaOrig="2065" w:dyaOrig="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40.85pt" o:ole="">
            <v:imagedata r:id="rId19" o:title=""/>
          </v:shape>
          <o:OLEObject Type="Embed" ProgID="Package" ShapeID="_x0000_i1025" DrawAspect="Content" ObjectID="_1455140123" r:id="rId20"/>
        </w:object>
      </w:r>
    </w:p>
    <w:p w:rsidR="001D0C43" w:rsidRPr="00361541" w:rsidRDefault="001D0C43" w:rsidP="001D0C43">
      <w:pPr>
        <w:rPr>
          <w:b/>
        </w:rPr>
      </w:pPr>
      <w:r w:rsidRPr="00361541">
        <w:rPr>
          <w:b/>
        </w:rPr>
        <w:t xml:space="preserve">4. Converting the above attached classified data – output after running Mahout </w:t>
      </w:r>
      <w:r w:rsidR="005A015E" w:rsidRPr="00361541">
        <w:rPr>
          <w:b/>
        </w:rPr>
        <w:t>Application</w:t>
      </w:r>
      <w:r w:rsidRPr="00361541">
        <w:rPr>
          <w:b/>
        </w:rPr>
        <w:t xml:space="preserve"> is converted to .JSON format and is pushed to SOLR.</w:t>
      </w:r>
    </w:p>
    <w:p w:rsidR="005638C0" w:rsidRPr="00226F99" w:rsidRDefault="00226F99" w:rsidP="001D0C43">
      <w:r>
        <w:t xml:space="preserve">Java source codes and .txt and .JSON format files can be found in </w:t>
      </w:r>
      <w:r w:rsidRPr="00226F99">
        <w:rPr>
          <w:i/>
        </w:rPr>
        <w:t>Work files</w:t>
      </w:r>
      <w:r>
        <w:rPr>
          <w:i/>
        </w:rPr>
        <w:t xml:space="preserve"> </w:t>
      </w:r>
      <w:r>
        <w:t>folder.</w:t>
      </w:r>
      <w:r w:rsidR="005A015E">
        <w:t xml:space="preserve"> It was not yielding the expected results, so made cosmetic changes to the data in JSON format.</w:t>
      </w:r>
    </w:p>
    <w:p w:rsidR="006029DF" w:rsidRPr="006029DF" w:rsidRDefault="00FC1817" w:rsidP="0080687F">
      <w:r>
        <w:t xml:space="preserve"> </w:t>
      </w:r>
      <w:r w:rsidR="006029DF">
        <w:t xml:space="preserve">Please also see the attached file – </w:t>
      </w:r>
      <w:r w:rsidR="006029DF" w:rsidRPr="006029DF">
        <w:rPr>
          <w:i/>
        </w:rPr>
        <w:t>Data in SOLR</w:t>
      </w:r>
      <w:r w:rsidR="006029DF">
        <w:rPr>
          <w:i/>
        </w:rPr>
        <w:t xml:space="preserve"> </w:t>
      </w:r>
      <w:r w:rsidR="006029DF">
        <w:t>for detailed explanation with snapshots.</w:t>
      </w:r>
    </w:p>
    <w:p w:rsidR="006029DF" w:rsidRDefault="006029DF" w:rsidP="006029DF">
      <w:r>
        <w:t xml:space="preserve">Corresponding JSON files </w:t>
      </w:r>
      <w:r w:rsidR="0099287A">
        <w:t xml:space="preserve">after retrieving the data </w:t>
      </w:r>
      <w:r>
        <w:t>are:</w:t>
      </w:r>
    </w:p>
    <w:p w:rsidR="006029DF" w:rsidRDefault="006029DF" w:rsidP="006029DF">
      <w:r>
        <w:t xml:space="preserve">Classifier 1: Refrigerator </w:t>
      </w:r>
      <w:hyperlink r:id="rId21" w:history="1">
        <w:r w:rsidRPr="00E54C65">
          <w:rPr>
            <w:rStyle w:val="Hyperlink"/>
          </w:rPr>
          <w:t>http://localhost:8983/solr/collection2_shard1_replica1/select?q=id%3A%22Refrigerator%22&amp;wt=json&amp;indent=true</w:t>
        </w:r>
      </w:hyperlink>
    </w:p>
    <w:p w:rsidR="006029DF" w:rsidRDefault="006029DF" w:rsidP="006029DF">
      <w:r>
        <w:lastRenderedPageBreak/>
        <w:t xml:space="preserve">Classifier 2: Television </w:t>
      </w:r>
      <w:hyperlink r:id="rId22" w:history="1">
        <w:r w:rsidRPr="00E54C65">
          <w:rPr>
            <w:rStyle w:val="Hyperlink"/>
          </w:rPr>
          <w:t>http://localhost:8983/solr/collection2_shard1_replica1/select?q=id%3A%22Television%22&amp;wt=json&amp;indent=true</w:t>
        </w:r>
      </w:hyperlink>
    </w:p>
    <w:p w:rsidR="006029DF" w:rsidRDefault="006029DF" w:rsidP="006029DF">
      <w:r>
        <w:t xml:space="preserve">Classifier 3: Laptop </w:t>
      </w:r>
      <w:hyperlink r:id="rId23" w:history="1">
        <w:r w:rsidRPr="00E54C65">
          <w:rPr>
            <w:rStyle w:val="Hyperlink"/>
          </w:rPr>
          <w:t>http://localhost:8983/solr/collection2_shard1_replica1/select?q=id%3A%22Laptop%22&amp;wt=json&amp;indent=true</w:t>
        </w:r>
      </w:hyperlink>
    </w:p>
    <w:p w:rsidR="006029DF" w:rsidRPr="00361541" w:rsidRDefault="00E5238D" w:rsidP="0080687F">
      <w:pPr>
        <w:rPr>
          <w:b/>
        </w:rPr>
      </w:pPr>
      <w:r w:rsidRPr="00361541">
        <w:rPr>
          <w:b/>
        </w:rPr>
        <w:t>6) Using the above stated data, web service is built and the data is retrieved and popped up on the screen.</w:t>
      </w:r>
    </w:p>
    <w:p w:rsidR="00C62467" w:rsidRDefault="009A3643" w:rsidP="0080687F">
      <w:r>
        <w:t>JSON</w:t>
      </w:r>
      <w:r w:rsidR="00C62467">
        <w:t xml:space="preserve"> formatted data is not working in HTML</w:t>
      </w:r>
      <w:r w:rsidR="00F33BA3">
        <w:t>5</w:t>
      </w:r>
      <w:r w:rsidR="00C62467">
        <w:t xml:space="preserve">. Not sure about the reason, I am working on it. Will update ASAP. </w:t>
      </w:r>
      <w:bookmarkStart w:id="5" w:name="_GoBack"/>
      <w:bookmarkEnd w:id="5"/>
    </w:p>
    <w:p w:rsidR="00BB250B" w:rsidRDefault="00BB250B" w:rsidP="0080687F">
      <w:r w:rsidRPr="0018264D">
        <w:rPr>
          <w:b/>
        </w:rPr>
        <w:t xml:space="preserve">7) </w:t>
      </w:r>
      <w:r w:rsidRPr="00A574C4">
        <w:rPr>
          <w:b/>
        </w:rPr>
        <w:t>Issues faced</w:t>
      </w:r>
      <w:r w:rsidR="00FE332E" w:rsidRPr="00A574C4">
        <w:rPr>
          <w:b/>
        </w:rPr>
        <w:t xml:space="preserve"> while performing the task</w:t>
      </w:r>
      <w:r>
        <w:t>:</w:t>
      </w:r>
    </w:p>
    <w:p w:rsidR="00BB250B" w:rsidRDefault="00D215DB" w:rsidP="00BB250B">
      <w:r>
        <w:t>a</w:t>
      </w:r>
      <w:r w:rsidR="00BB250B">
        <w:t>) Activating SOLR – Explained above in point 1.</w:t>
      </w:r>
    </w:p>
    <w:p w:rsidR="00BB250B" w:rsidRDefault="00D215DB" w:rsidP="00BB250B">
      <w:r>
        <w:t>b</w:t>
      </w:r>
      <w:r w:rsidR="00BB250B">
        <w:t>) Installing Glassfish – Explained in point 2.</w:t>
      </w:r>
    </w:p>
    <w:p w:rsidR="00FC1817" w:rsidRDefault="00D215DB" w:rsidP="00BB250B">
      <w:r>
        <w:t>c</w:t>
      </w:r>
      <w:r w:rsidR="00BB250B">
        <w:t>) Iterations of data creation to increase the accuracy.</w:t>
      </w:r>
    </w:p>
    <w:p w:rsidR="00E24AD4" w:rsidRDefault="00E24AD4" w:rsidP="00BB250B">
      <w:r>
        <w:t>d) Putty didn’t work. Has few permissions issues so I have worked on the image that I installed on my computer.</w:t>
      </w:r>
    </w:p>
    <w:p w:rsidR="002E0D6B" w:rsidRDefault="002E0D6B" w:rsidP="00BB250B">
      <w:r>
        <w:t>e) Conversion from .txt to .</w:t>
      </w:r>
      <w:proofErr w:type="spellStart"/>
      <w:r>
        <w:t>json</w:t>
      </w:r>
      <w:proofErr w:type="spellEnd"/>
      <w:r>
        <w:t xml:space="preserve"> was tough and time taking. </w:t>
      </w:r>
    </w:p>
    <w:p w:rsidR="00BB250B" w:rsidRDefault="002E0D6B" w:rsidP="00BB250B">
      <w:r>
        <w:t>f</w:t>
      </w:r>
      <w:r w:rsidR="00FE332E">
        <w:t>)</w:t>
      </w:r>
      <w:r w:rsidR="00D215DB">
        <w:t xml:space="preserve"> When </w:t>
      </w:r>
      <w:r w:rsidR="004C7FC5">
        <w:t xml:space="preserve">restarted </w:t>
      </w:r>
      <w:proofErr w:type="spellStart"/>
      <w:r w:rsidR="004C7FC5">
        <w:t>C</w:t>
      </w:r>
      <w:r w:rsidR="00D215DB">
        <w:t>loudera</w:t>
      </w:r>
      <w:proofErr w:type="spellEnd"/>
      <w:r w:rsidR="00D215DB">
        <w:t xml:space="preserve"> machine, Colection1/SHARD1 in SOLR where the data is stored cannot be seen. Please find below the attached screen shots:</w:t>
      </w:r>
      <w:r w:rsidR="00FE332E">
        <w:t xml:space="preserve"> </w:t>
      </w:r>
    </w:p>
    <w:p w:rsidR="00AD0E78" w:rsidRDefault="00AD0E78" w:rsidP="00BB250B">
      <w:r>
        <w:rPr>
          <w:noProof/>
          <w:lang w:eastAsia="en-US"/>
        </w:rPr>
        <w:drawing>
          <wp:inline distT="0" distB="0" distL="0" distR="0" wp14:anchorId="45154C98" wp14:editId="143A0625">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6100"/>
                    </a:xfrm>
                    <a:prstGeom prst="rect">
                      <a:avLst/>
                    </a:prstGeom>
                  </pic:spPr>
                </pic:pic>
              </a:graphicData>
            </a:graphic>
          </wp:inline>
        </w:drawing>
      </w:r>
    </w:p>
    <w:p w:rsidR="00F555B2" w:rsidRDefault="00AD0E78" w:rsidP="00BB250B">
      <w:r>
        <w:lastRenderedPageBreak/>
        <w:t xml:space="preserve">Resolution: </w:t>
      </w:r>
      <w:r w:rsidR="00D361DF">
        <w:t xml:space="preserve">Due to insufficient time, I couldn’t find the correct resolution for this. </w:t>
      </w:r>
      <w:r>
        <w:t>I have re</w:t>
      </w:r>
      <w:r w:rsidR="00D361DF">
        <w:t>created the data by creating an</w:t>
      </w:r>
      <w:r>
        <w:t>other instance in Core Admin</w:t>
      </w:r>
      <w:r w:rsidR="007A5ED2">
        <w:t xml:space="preserve"> – Collection2</w:t>
      </w:r>
      <w:r>
        <w:t>.</w:t>
      </w:r>
    </w:p>
    <w:p w:rsidR="00362021" w:rsidRPr="00F555B2" w:rsidRDefault="00F55102" w:rsidP="00BB250B">
      <w:r>
        <w:rPr>
          <w:b/>
        </w:rPr>
        <w:t xml:space="preserve">8) </w:t>
      </w:r>
      <w:r w:rsidR="00362021" w:rsidRPr="00F55102">
        <w:rPr>
          <w:b/>
        </w:rPr>
        <w:t>Lessons Learnt</w:t>
      </w:r>
      <w:r w:rsidR="00377A87" w:rsidRPr="00F55102">
        <w:rPr>
          <w:b/>
        </w:rPr>
        <w:t xml:space="preserve"> from Lab5</w:t>
      </w:r>
      <w:r w:rsidR="00362021" w:rsidRPr="00F55102">
        <w:rPr>
          <w:b/>
        </w:rPr>
        <w:t>:</w:t>
      </w:r>
    </w:p>
    <w:p w:rsidR="00362021" w:rsidRDefault="00362021" w:rsidP="00362021">
      <w:pPr>
        <w:pStyle w:val="ListParagraph"/>
        <w:numPr>
          <w:ilvl w:val="0"/>
          <w:numId w:val="11"/>
        </w:numPr>
      </w:pPr>
      <w:r>
        <w:t>How to run an application in Mahout</w:t>
      </w:r>
      <w:r w:rsidR="00FD535E">
        <w:t>. Wh</w:t>
      </w:r>
      <w:r w:rsidR="00906CB7">
        <w:t>at exactly</w:t>
      </w:r>
      <w:r w:rsidR="00FD535E">
        <w:t xml:space="preserve"> Machine </w:t>
      </w:r>
      <w:r w:rsidR="00906CB7">
        <w:t>Learning is.</w:t>
      </w:r>
    </w:p>
    <w:p w:rsidR="00362021" w:rsidRDefault="00362021" w:rsidP="00362021">
      <w:pPr>
        <w:pStyle w:val="ListParagraph"/>
        <w:numPr>
          <w:ilvl w:val="0"/>
          <w:numId w:val="11"/>
        </w:numPr>
      </w:pPr>
      <w:r>
        <w:t xml:space="preserve">How to Train and Test the data, though didn’t work in detail on Algorithms, Used the existing </w:t>
      </w:r>
      <w:r w:rsidR="00906CB7">
        <w:t>ones</w:t>
      </w:r>
      <w:r>
        <w:t>.</w:t>
      </w:r>
    </w:p>
    <w:p w:rsidR="00362021" w:rsidRDefault="001A79D7" w:rsidP="00362021">
      <w:pPr>
        <w:pStyle w:val="ListParagraph"/>
        <w:numPr>
          <w:ilvl w:val="0"/>
          <w:numId w:val="11"/>
        </w:numPr>
      </w:pPr>
      <w:r>
        <w:t>What exactly is a Mapper and a</w:t>
      </w:r>
      <w:r w:rsidR="00A96F3A">
        <w:t xml:space="preserve"> Reducer, How they work</w:t>
      </w:r>
      <w:r>
        <w:t>.</w:t>
      </w:r>
    </w:p>
    <w:p w:rsidR="001A79D7" w:rsidRDefault="00DA11F2" w:rsidP="00362021">
      <w:pPr>
        <w:pStyle w:val="ListParagraph"/>
        <w:numPr>
          <w:ilvl w:val="0"/>
          <w:numId w:val="11"/>
        </w:numPr>
      </w:pPr>
      <w:r>
        <w:t>Vector Weightage</w:t>
      </w:r>
    </w:p>
    <w:p w:rsidR="0006505E" w:rsidRDefault="00B75422" w:rsidP="0006505E">
      <w:pPr>
        <w:pStyle w:val="ListParagraph"/>
        <w:numPr>
          <w:ilvl w:val="0"/>
          <w:numId w:val="11"/>
        </w:numPr>
      </w:pPr>
      <w:r>
        <w:t xml:space="preserve">How to work on SOLR. How to Push the data to SOLR (using shell scripting commands) and retrieve the data from SOLR (CSV, JSON, XML </w:t>
      </w:r>
      <w:proofErr w:type="spellStart"/>
      <w:r>
        <w:t>etc</w:t>
      </w:r>
      <w:proofErr w:type="spellEnd"/>
      <w:r>
        <w:t>)</w:t>
      </w:r>
    </w:p>
    <w:p w:rsidR="0006505E" w:rsidRDefault="0006505E" w:rsidP="0006505E">
      <w:pPr>
        <w:pStyle w:val="ListParagraph"/>
        <w:numPr>
          <w:ilvl w:val="0"/>
          <w:numId w:val="11"/>
        </w:numPr>
      </w:pPr>
      <w:r>
        <w:t>Creation of web service and using the same in our application.</w:t>
      </w:r>
    </w:p>
    <w:bookmarkEnd w:id="4"/>
    <w:bookmarkEnd w:id="3"/>
    <w:bookmarkEnd w:id="2"/>
    <w:bookmarkEnd w:id="1"/>
    <w:bookmarkEnd w:id="0"/>
    <w:p w:rsidR="00145E72" w:rsidRDefault="001D56B9" w:rsidP="00145E72">
      <w:r>
        <w:t>This assignment has given me clear picture of what to be done in the current project.</w:t>
      </w:r>
    </w:p>
    <w:sectPr w:rsidR="00145E72">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074" w:rsidRDefault="00850074">
      <w:pPr>
        <w:spacing w:before="0" w:after="0" w:line="240" w:lineRule="auto"/>
      </w:pPr>
      <w:r>
        <w:separator/>
      </w:r>
    </w:p>
  </w:endnote>
  <w:endnote w:type="continuationSeparator" w:id="0">
    <w:p w:rsidR="00850074" w:rsidRDefault="008500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F33BA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074" w:rsidRDefault="00850074">
      <w:pPr>
        <w:spacing w:before="0" w:after="0" w:line="240" w:lineRule="auto"/>
      </w:pPr>
      <w:r>
        <w:separator/>
      </w:r>
    </w:p>
  </w:footnote>
  <w:footnote w:type="continuationSeparator" w:id="0">
    <w:p w:rsidR="00850074" w:rsidRDefault="0085007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103A3744"/>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EC2430"/>
    <w:multiLevelType w:val="hybridMultilevel"/>
    <w:tmpl w:val="FA345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8E1DE0"/>
    <w:multiLevelType w:val="hybridMultilevel"/>
    <w:tmpl w:val="41D88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72357B"/>
    <w:multiLevelType w:val="hybridMultilevel"/>
    <w:tmpl w:val="FEB04E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195AD2"/>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D40EC2"/>
    <w:multiLevelType w:val="hybridMultilevel"/>
    <w:tmpl w:val="5CEC3B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3"/>
  </w:num>
  <w:num w:numId="9">
    <w:abstractNumId w:val="5"/>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817"/>
    <w:rsid w:val="0006505E"/>
    <w:rsid w:val="000855A5"/>
    <w:rsid w:val="0011386D"/>
    <w:rsid w:val="00145E72"/>
    <w:rsid w:val="0018264D"/>
    <w:rsid w:val="001A79D7"/>
    <w:rsid w:val="001D0C43"/>
    <w:rsid w:val="001D56B9"/>
    <w:rsid w:val="00207E13"/>
    <w:rsid w:val="002163EE"/>
    <w:rsid w:val="00226F99"/>
    <w:rsid w:val="00253567"/>
    <w:rsid w:val="002C06FA"/>
    <w:rsid w:val="002E0D6B"/>
    <w:rsid w:val="00351D81"/>
    <w:rsid w:val="00361541"/>
    <w:rsid w:val="00362021"/>
    <w:rsid w:val="00372BAD"/>
    <w:rsid w:val="00377A87"/>
    <w:rsid w:val="003806E6"/>
    <w:rsid w:val="00380E6E"/>
    <w:rsid w:val="003B4B14"/>
    <w:rsid w:val="00405854"/>
    <w:rsid w:val="004126E1"/>
    <w:rsid w:val="004273DF"/>
    <w:rsid w:val="00430787"/>
    <w:rsid w:val="00465D13"/>
    <w:rsid w:val="00483A0B"/>
    <w:rsid w:val="004C7FC5"/>
    <w:rsid w:val="005067CC"/>
    <w:rsid w:val="005638C0"/>
    <w:rsid w:val="005817E0"/>
    <w:rsid w:val="005A015E"/>
    <w:rsid w:val="006029DF"/>
    <w:rsid w:val="006148B9"/>
    <w:rsid w:val="006704D8"/>
    <w:rsid w:val="006C76B7"/>
    <w:rsid w:val="006F11A7"/>
    <w:rsid w:val="00700447"/>
    <w:rsid w:val="007654F1"/>
    <w:rsid w:val="00795D64"/>
    <w:rsid w:val="00797CF3"/>
    <w:rsid w:val="007A5ED2"/>
    <w:rsid w:val="0080687F"/>
    <w:rsid w:val="008408D7"/>
    <w:rsid w:val="00850074"/>
    <w:rsid w:val="00895FC8"/>
    <w:rsid w:val="00906CB7"/>
    <w:rsid w:val="00917C12"/>
    <w:rsid w:val="00926420"/>
    <w:rsid w:val="00954813"/>
    <w:rsid w:val="00971469"/>
    <w:rsid w:val="0099287A"/>
    <w:rsid w:val="009A3643"/>
    <w:rsid w:val="009A64BC"/>
    <w:rsid w:val="009C09A1"/>
    <w:rsid w:val="009F002E"/>
    <w:rsid w:val="00A05C28"/>
    <w:rsid w:val="00A3146F"/>
    <w:rsid w:val="00A574C4"/>
    <w:rsid w:val="00A66D8D"/>
    <w:rsid w:val="00A83332"/>
    <w:rsid w:val="00A96F3A"/>
    <w:rsid w:val="00AA2624"/>
    <w:rsid w:val="00AB73DF"/>
    <w:rsid w:val="00AD0E78"/>
    <w:rsid w:val="00AE0EB7"/>
    <w:rsid w:val="00B042D8"/>
    <w:rsid w:val="00B75422"/>
    <w:rsid w:val="00BA44D9"/>
    <w:rsid w:val="00BB250B"/>
    <w:rsid w:val="00BF289B"/>
    <w:rsid w:val="00C059E5"/>
    <w:rsid w:val="00C077D5"/>
    <w:rsid w:val="00C134F1"/>
    <w:rsid w:val="00C471A3"/>
    <w:rsid w:val="00C61D0D"/>
    <w:rsid w:val="00C62467"/>
    <w:rsid w:val="00C72F29"/>
    <w:rsid w:val="00CC21F2"/>
    <w:rsid w:val="00D215DB"/>
    <w:rsid w:val="00D361DF"/>
    <w:rsid w:val="00DA11F2"/>
    <w:rsid w:val="00E1020C"/>
    <w:rsid w:val="00E1671F"/>
    <w:rsid w:val="00E24AD4"/>
    <w:rsid w:val="00E5238D"/>
    <w:rsid w:val="00E90FCE"/>
    <w:rsid w:val="00EF44B9"/>
    <w:rsid w:val="00F33BA3"/>
    <w:rsid w:val="00F507B9"/>
    <w:rsid w:val="00F55102"/>
    <w:rsid w:val="00F555B2"/>
    <w:rsid w:val="00F771EF"/>
    <w:rsid w:val="00FC1817"/>
    <w:rsid w:val="00FD535E"/>
    <w:rsid w:val="00FE332E"/>
    <w:rsid w:val="00FF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776A6CD5-4794-4F67-977F-323C6E8D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FC1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localhost:8983/solr/collection2_shard1_replica1/select?q=id%3A%22Refrigerator%22&amp;wt=json&amp;indent=tru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localhost:8983/solr/collection2_shard1_replica1/select?q=id%3A%22Laptop%22&amp;wt=json&amp;indent=true"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localhost:8983/solr/collection2_shard1_replica1/select?q=id%3A%22Television%22&amp;wt=json&amp;indent=true"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xman%20Dutt%20Degala\AppData\Roaming\Microsoft\Templates\Student%20report(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353C2AE8734F48BE7BA666C9161AEF"/>
        <w:category>
          <w:name w:val="General"/>
          <w:gallery w:val="placeholder"/>
        </w:category>
        <w:types>
          <w:type w:val="bbPlcHdr"/>
        </w:types>
        <w:behaviors>
          <w:behavior w:val="content"/>
        </w:behaviors>
        <w:guid w:val="{54CE5BA6-DEC1-4F38-B237-11A9C52FBF85}"/>
      </w:docPartPr>
      <w:docPartBody>
        <w:p w:rsidR="0067278E" w:rsidRDefault="0064275C">
          <w:pPr>
            <w:pStyle w:val="3C353C2AE8734F48BE7BA666C9161AEF"/>
          </w:pPr>
          <w:r>
            <w:t>[Name]</w:t>
          </w:r>
        </w:p>
      </w:docPartBody>
    </w:docPart>
    <w:docPart>
      <w:docPartPr>
        <w:name w:val="F977459F2039435AACCC5B5A65F47712"/>
        <w:category>
          <w:name w:val="General"/>
          <w:gallery w:val="placeholder"/>
        </w:category>
        <w:types>
          <w:type w:val="bbPlcHdr"/>
        </w:types>
        <w:behaviors>
          <w:behavior w:val="content"/>
        </w:behaviors>
        <w:guid w:val="{73AEE108-4C44-4017-810F-490762D2CE2D}"/>
      </w:docPartPr>
      <w:docPartBody>
        <w:p w:rsidR="0067278E" w:rsidRDefault="0064275C">
          <w:pPr>
            <w:pStyle w:val="F977459F2039435AACCC5B5A65F47712"/>
          </w:pPr>
          <w:r>
            <w:t>[Course Title]</w:t>
          </w:r>
        </w:p>
      </w:docPartBody>
    </w:docPart>
    <w:docPart>
      <w:docPartPr>
        <w:name w:val="4B2A6AB437194701A9FA30EFBBC75819"/>
        <w:category>
          <w:name w:val="General"/>
          <w:gallery w:val="placeholder"/>
        </w:category>
        <w:types>
          <w:type w:val="bbPlcHdr"/>
        </w:types>
        <w:behaviors>
          <w:behavior w:val="content"/>
        </w:behaviors>
        <w:guid w:val="{554FEE38-96BB-4D81-852D-6EE084030E0F}"/>
      </w:docPartPr>
      <w:docPartBody>
        <w:p w:rsidR="0067278E" w:rsidRDefault="0064275C">
          <w:pPr>
            <w:pStyle w:val="4B2A6AB437194701A9FA30EFBBC7581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5C"/>
    <w:rsid w:val="001A5095"/>
    <w:rsid w:val="0064275C"/>
    <w:rsid w:val="0067278E"/>
    <w:rsid w:val="007715D4"/>
    <w:rsid w:val="0098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B39A322A431E4070B00403EDE203FFFD">
    <w:name w:val="B39A322A431E4070B00403EDE203FFFD"/>
  </w:style>
  <w:style w:type="paragraph" w:customStyle="1" w:styleId="3C353C2AE8734F48BE7BA666C9161AEF">
    <w:name w:val="3C353C2AE8734F48BE7BA666C9161AEF"/>
  </w:style>
  <w:style w:type="paragraph" w:customStyle="1" w:styleId="F977459F2039435AACCC5B5A65F47712">
    <w:name w:val="F977459F2039435AACCC5B5A65F47712"/>
  </w:style>
  <w:style w:type="paragraph" w:customStyle="1" w:styleId="4B2A6AB437194701A9FA30EFBBC75819">
    <w:name w:val="4B2A6AB437194701A9FA30EFBBC758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1E092524-2880-468A-AE22-033965CA0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91</TotalTime>
  <Pages>9</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Lab5 Assignment</vt:lpstr>
    </vt:vector>
  </TitlesOfParts>
  <Company/>
  <LinksUpToDate>false</LinksUpToDate>
  <CharactersWithSpaces>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 Assignment</dc:title>
  <dc:creator>Laxman Dutt Degala</dc:creator>
  <cp:keywords>CS560</cp:keywords>
  <cp:lastModifiedBy>Laxman Dutt Degala</cp:lastModifiedBy>
  <cp:revision>64</cp:revision>
  <dcterms:created xsi:type="dcterms:W3CDTF">2014-02-28T19:14:00Z</dcterms:created>
  <dcterms:modified xsi:type="dcterms:W3CDTF">2014-03-01T06:49:00Z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